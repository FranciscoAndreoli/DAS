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0C067" w14:textId="77777777" w:rsidR="00116E8B" w:rsidRPr="00EC797D" w:rsidRDefault="00116E8B" w:rsidP="00116E8B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</w:rPr>
        <w:t>Proceso de Negocio</w:t>
      </w:r>
      <w:r w:rsidR="00604FE1" w:rsidRPr="00EC797D">
        <w:rPr>
          <w:b/>
          <w:smallCaps/>
          <w:sz w:val="20"/>
          <w:szCs w:val="20"/>
          <w:u w:val="single"/>
        </w:rPr>
        <w:t xml:space="preserve"> N°</w:t>
      </w:r>
      <w:r w:rsidRPr="00EC797D">
        <w:rPr>
          <w:b/>
          <w:smallCaps/>
          <w:sz w:val="20"/>
          <w:szCs w:val="20"/>
          <w:u w:val="single"/>
        </w:rPr>
        <w:t xml:space="preserve"> </w:t>
      </w:r>
    </w:p>
    <w:p w14:paraId="78C220B5" w14:textId="77777777" w:rsidR="00116E8B" w:rsidRPr="00EC797D" w:rsidRDefault="00116E8B" w:rsidP="00116E8B">
      <w:pPr>
        <w:rPr>
          <w:b/>
          <w:sz w:val="20"/>
          <w:szCs w:val="20"/>
        </w:rPr>
      </w:pPr>
    </w:p>
    <w:p w14:paraId="4A6DB22B" w14:textId="32AD1012" w:rsidR="00116E8B" w:rsidRPr="00EC797D" w:rsidRDefault="00116E8B" w:rsidP="00116E8B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Nombre</w:t>
      </w:r>
      <w:r w:rsidRPr="00EC797D">
        <w:rPr>
          <w:sz w:val="20"/>
          <w:szCs w:val="20"/>
        </w:rPr>
        <w:t xml:space="preserve">: </w:t>
      </w:r>
      <w:r w:rsidR="00D42C3A">
        <w:rPr>
          <w:sz w:val="20"/>
          <w:szCs w:val="20"/>
        </w:rPr>
        <w:t>Consultar promociones</w:t>
      </w:r>
    </w:p>
    <w:p w14:paraId="6D59038B" w14:textId="77777777" w:rsidR="00116E8B" w:rsidRPr="00EC797D" w:rsidRDefault="00116E8B" w:rsidP="00116E8B">
      <w:pPr>
        <w:rPr>
          <w:sz w:val="20"/>
          <w:szCs w:val="20"/>
        </w:rPr>
      </w:pPr>
    </w:p>
    <w:p w14:paraId="0AE9E93B" w14:textId="2ED9AE9D" w:rsidR="00116E8B" w:rsidRPr="00EC797D" w:rsidRDefault="00116E8B" w:rsidP="00116E8B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Objetivos</w:t>
      </w:r>
      <w:r w:rsidRPr="00EC797D">
        <w:rPr>
          <w:sz w:val="20"/>
          <w:szCs w:val="20"/>
        </w:rPr>
        <w:t>:</w:t>
      </w:r>
      <w:r w:rsidR="00D42C3A">
        <w:rPr>
          <w:sz w:val="20"/>
          <w:szCs w:val="20"/>
        </w:rPr>
        <w:t xml:space="preserve"> Solicitar al restaurante asociado a Ristorino las promociones para alimentar el motor de IA.</w:t>
      </w:r>
    </w:p>
    <w:p w14:paraId="4AA5281E" w14:textId="77777777" w:rsidR="00116E8B" w:rsidRPr="00EC797D" w:rsidRDefault="00116E8B" w:rsidP="00116E8B">
      <w:pPr>
        <w:rPr>
          <w:sz w:val="20"/>
          <w:szCs w:val="20"/>
          <w:lang w:val="es-AR"/>
        </w:rPr>
      </w:pPr>
    </w:p>
    <w:p w14:paraId="3D00DCC4" w14:textId="35314EF1" w:rsidR="00116E8B" w:rsidRPr="00EC797D" w:rsidRDefault="00116E8B" w:rsidP="00116E8B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Alcance</w:t>
      </w:r>
      <w:r w:rsidRPr="00EC797D">
        <w:rPr>
          <w:sz w:val="20"/>
          <w:szCs w:val="20"/>
        </w:rPr>
        <w:t xml:space="preserve">: </w:t>
      </w:r>
      <w:r w:rsidR="00D42C3A">
        <w:rPr>
          <w:sz w:val="20"/>
          <w:szCs w:val="20"/>
        </w:rPr>
        <w:t>Desde la solicitud de promociones hasta el almacenamiento de estas en la base de datos de ristorino.</w:t>
      </w:r>
    </w:p>
    <w:p w14:paraId="65222B2F" w14:textId="77777777" w:rsidR="00116E8B" w:rsidRPr="00EC797D" w:rsidRDefault="00116E8B" w:rsidP="00116E8B">
      <w:pPr>
        <w:rPr>
          <w:sz w:val="20"/>
          <w:szCs w:val="20"/>
          <w:lang w:val="es-AR"/>
        </w:rPr>
      </w:pPr>
    </w:p>
    <w:p w14:paraId="6ADF9E10" w14:textId="45F09C57" w:rsidR="00116E8B" w:rsidRPr="00EC797D" w:rsidRDefault="00116E8B" w:rsidP="00116E8B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 xml:space="preserve">: </w:t>
      </w:r>
      <w:r w:rsidR="00D42C3A">
        <w:rPr>
          <w:sz w:val="20"/>
          <w:szCs w:val="20"/>
        </w:rPr>
        <w:t>Ver diagrama “CONSULTAR PROMOCIONES”.</w:t>
      </w:r>
    </w:p>
    <w:p w14:paraId="1FBFAC8C" w14:textId="77777777" w:rsidR="00116E8B" w:rsidRPr="00EC797D" w:rsidRDefault="00116E8B" w:rsidP="00116E8B">
      <w:pPr>
        <w:rPr>
          <w:sz w:val="20"/>
          <w:szCs w:val="20"/>
          <w:lang w:val="es-AR"/>
        </w:rPr>
      </w:pPr>
    </w:p>
    <w:p w14:paraId="174B3D85" w14:textId="77777777" w:rsidR="00116E8B" w:rsidRPr="00EC797D" w:rsidRDefault="00116E8B" w:rsidP="00116E8B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  <w:lang w:val="es-AR"/>
        </w:rPr>
        <w:t>Servicios</w:t>
      </w:r>
    </w:p>
    <w:p w14:paraId="3C83D5CF" w14:textId="77777777" w:rsidR="00116E8B" w:rsidRPr="00EC797D" w:rsidRDefault="00116E8B" w:rsidP="00116E8B">
      <w:pPr>
        <w:rPr>
          <w:sz w:val="20"/>
          <w:szCs w:val="20"/>
        </w:rPr>
      </w:pPr>
    </w:p>
    <w:p w14:paraId="28AE2C69" w14:textId="3FAE45BF" w:rsidR="00116E8B" w:rsidRPr="00EC797D" w:rsidRDefault="00116E8B" w:rsidP="00116E8B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Identificador</w:t>
      </w:r>
      <w:r w:rsidRPr="00EC797D">
        <w:rPr>
          <w:sz w:val="20"/>
          <w:szCs w:val="20"/>
        </w:rPr>
        <w:t xml:space="preserve">: </w:t>
      </w:r>
      <w:r w:rsidR="00D42C3A">
        <w:rPr>
          <w:sz w:val="20"/>
          <w:szCs w:val="20"/>
        </w:rPr>
        <w:t>2</w:t>
      </w:r>
    </w:p>
    <w:p w14:paraId="3CEA7330" w14:textId="77777777" w:rsidR="00116E8B" w:rsidRPr="00EC797D" w:rsidRDefault="00116E8B" w:rsidP="00116E8B">
      <w:pPr>
        <w:rPr>
          <w:sz w:val="20"/>
          <w:szCs w:val="20"/>
        </w:rPr>
      </w:pPr>
    </w:p>
    <w:p w14:paraId="0951D760" w14:textId="13E70B6F" w:rsidR="00FF783D" w:rsidRPr="00EC797D" w:rsidRDefault="00FF783D" w:rsidP="00116E8B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>:</w:t>
      </w:r>
      <w:r w:rsidR="00256734" w:rsidRPr="00256734">
        <w:rPr>
          <w:sz w:val="20"/>
          <w:szCs w:val="20"/>
        </w:rPr>
        <w:t xml:space="preserve"> </w:t>
      </w:r>
      <w:r w:rsidR="00256734">
        <w:rPr>
          <w:sz w:val="20"/>
          <w:szCs w:val="20"/>
        </w:rPr>
        <w:t>Solicitar al restaurante asociado a Ristorino las promociones</w:t>
      </w:r>
    </w:p>
    <w:p w14:paraId="23C036AC" w14:textId="77777777" w:rsidR="00FF783D" w:rsidRPr="00EC797D" w:rsidRDefault="00FF783D" w:rsidP="00116E8B">
      <w:pPr>
        <w:rPr>
          <w:sz w:val="20"/>
          <w:szCs w:val="20"/>
        </w:rPr>
      </w:pPr>
    </w:p>
    <w:p w14:paraId="1FFE3230" w14:textId="0B2C6FE8" w:rsidR="00FF783D" w:rsidRPr="00EC797D" w:rsidRDefault="00FF783D" w:rsidP="00116E8B">
      <w:pPr>
        <w:rPr>
          <w:b/>
          <w:sz w:val="20"/>
          <w:szCs w:val="20"/>
        </w:rPr>
      </w:pPr>
      <w:r w:rsidRPr="00EC797D">
        <w:rPr>
          <w:b/>
          <w:sz w:val="20"/>
          <w:szCs w:val="20"/>
        </w:rPr>
        <w:t>Ubicación</w:t>
      </w:r>
      <w:r w:rsidRPr="00EC797D">
        <w:rPr>
          <w:sz w:val="20"/>
          <w:szCs w:val="20"/>
        </w:rPr>
        <w:t xml:space="preserve">: </w:t>
      </w:r>
      <w:r w:rsidR="00D42C3A">
        <w:rPr>
          <w:sz w:val="20"/>
          <w:szCs w:val="20"/>
        </w:rPr>
        <w:t>Ristorino</w:t>
      </w:r>
    </w:p>
    <w:p w14:paraId="75D81CC6" w14:textId="77777777" w:rsidR="00FF783D" w:rsidRPr="00EC797D" w:rsidRDefault="00FF783D" w:rsidP="00116E8B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1364"/>
        <w:gridCol w:w="1409"/>
        <w:gridCol w:w="1497"/>
        <w:gridCol w:w="3021"/>
      </w:tblGrid>
      <w:tr w:rsidR="001E1B01" w:rsidRPr="00EC797D" w14:paraId="42F38A73" w14:textId="77777777">
        <w:tc>
          <w:tcPr>
            <w:tcW w:w="9854" w:type="dxa"/>
            <w:gridSpan w:val="5"/>
            <w:shd w:val="clear" w:color="auto" w:fill="B4C6E7"/>
          </w:tcPr>
          <w:p w14:paraId="7ED4C0C0" w14:textId="64523DD6" w:rsidR="001E1B01" w:rsidRPr="00EC797D" w:rsidRDefault="00604FE1" w:rsidP="00116E8B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Operación</w:t>
            </w:r>
            <w:r w:rsidRPr="00EC797D">
              <w:rPr>
                <w:sz w:val="20"/>
                <w:szCs w:val="20"/>
              </w:rPr>
              <w:t>:</w:t>
            </w:r>
            <w:r w:rsidR="00D42C3A">
              <w:rPr>
                <w:sz w:val="20"/>
                <w:szCs w:val="20"/>
              </w:rPr>
              <w:t xml:space="preserve"> </w:t>
            </w:r>
            <w:r w:rsidR="00D42C3A">
              <w:rPr>
                <w:sz w:val="20"/>
                <w:szCs w:val="20"/>
              </w:rPr>
              <w:t>Consultar promociones</w:t>
            </w:r>
          </w:p>
        </w:tc>
      </w:tr>
      <w:tr w:rsidR="00F24DC4" w:rsidRPr="00EC797D" w14:paraId="3E7D8EC3" w14:textId="77777777" w:rsidTr="00F24DC4">
        <w:tc>
          <w:tcPr>
            <w:tcW w:w="9854" w:type="dxa"/>
            <w:gridSpan w:val="5"/>
          </w:tcPr>
          <w:p w14:paraId="14132BA1" w14:textId="3D710989" w:rsidR="00F24DC4" w:rsidRPr="00EC797D" w:rsidRDefault="00604FE1" w:rsidP="00116E8B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Descripción:</w:t>
            </w:r>
            <w:r w:rsidR="00D42C3A">
              <w:rPr>
                <w:sz w:val="20"/>
                <w:szCs w:val="20"/>
              </w:rPr>
              <w:t xml:space="preserve"> </w:t>
            </w:r>
            <w:r w:rsidR="00D42C3A">
              <w:rPr>
                <w:sz w:val="20"/>
                <w:szCs w:val="20"/>
              </w:rPr>
              <w:t>Solicitar al restaurante asociado a Ristorino las promociones vigentes</w:t>
            </w:r>
          </w:p>
        </w:tc>
      </w:tr>
      <w:tr w:rsidR="001E1B01" w:rsidRPr="00EC797D" w14:paraId="6D88A13E" w14:textId="77777777">
        <w:tc>
          <w:tcPr>
            <w:tcW w:w="9854" w:type="dxa"/>
            <w:gridSpan w:val="5"/>
            <w:shd w:val="clear" w:color="auto" w:fill="D9E2F3"/>
          </w:tcPr>
          <w:p w14:paraId="71DAAF6B" w14:textId="77777777" w:rsidR="001E1B01" w:rsidRPr="00EC797D" w:rsidRDefault="00AD16C8" w:rsidP="00116E8B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Solicitud</w:t>
            </w:r>
          </w:p>
        </w:tc>
      </w:tr>
      <w:tr w:rsidR="00531829" w:rsidRPr="00EC797D" w14:paraId="4A115821" w14:textId="77777777" w:rsidTr="00531829">
        <w:trPr>
          <w:trHeight w:val="203"/>
        </w:trPr>
        <w:tc>
          <w:tcPr>
            <w:tcW w:w="2337" w:type="dxa"/>
            <w:vAlign w:val="center"/>
          </w:tcPr>
          <w:p w14:paraId="2D9EADA7" w14:textId="77777777" w:rsidR="00AD16C8" w:rsidRPr="00EC797D" w:rsidRDefault="00AD16C8" w:rsidP="00AD16C8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364" w:type="dxa"/>
            <w:vAlign w:val="center"/>
          </w:tcPr>
          <w:p w14:paraId="3B78A953" w14:textId="77777777" w:rsidR="00AD16C8" w:rsidRPr="00EC797D" w:rsidRDefault="00AD16C8" w:rsidP="00AD16C8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510" w:type="dxa"/>
            <w:vAlign w:val="center"/>
          </w:tcPr>
          <w:p w14:paraId="1F049DD6" w14:textId="77777777" w:rsidR="00AD16C8" w:rsidRPr="00EC797D" w:rsidRDefault="00AD16C8" w:rsidP="00AD16C8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560" w:type="dxa"/>
            <w:vAlign w:val="center"/>
          </w:tcPr>
          <w:p w14:paraId="0F27D590" w14:textId="77777777" w:rsidR="00AD16C8" w:rsidRPr="00EC797D" w:rsidRDefault="00AD16C8" w:rsidP="00AD16C8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3083" w:type="dxa"/>
            <w:vAlign w:val="center"/>
          </w:tcPr>
          <w:p w14:paraId="0638BF58" w14:textId="77777777" w:rsidR="00AD16C8" w:rsidRPr="00EC797D" w:rsidRDefault="00AD16C8" w:rsidP="00AD16C8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531829" w:rsidRPr="00EC797D" w14:paraId="591AADD4" w14:textId="77777777" w:rsidTr="00531829">
        <w:trPr>
          <w:trHeight w:val="202"/>
        </w:trPr>
        <w:tc>
          <w:tcPr>
            <w:tcW w:w="2337" w:type="dxa"/>
          </w:tcPr>
          <w:p w14:paraId="166EB691" w14:textId="38A911E4" w:rsidR="00AD16C8" w:rsidRPr="00EC797D" w:rsidRDefault="001E2EA2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nro_restaurante</w:t>
            </w:r>
          </w:p>
        </w:tc>
        <w:tc>
          <w:tcPr>
            <w:tcW w:w="1364" w:type="dxa"/>
          </w:tcPr>
          <w:p w14:paraId="305EA494" w14:textId="4CE3BF7F" w:rsidR="00AD16C8" w:rsidRPr="00EC797D" w:rsidRDefault="00531829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510" w:type="dxa"/>
          </w:tcPr>
          <w:p w14:paraId="39DC9BAE" w14:textId="4666471C" w:rsidR="00AD16C8" w:rsidRPr="00EC797D" w:rsidRDefault="00531829" w:rsidP="00AD16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560" w:type="dxa"/>
          </w:tcPr>
          <w:p w14:paraId="5F4D3AD9" w14:textId="445CBCBE" w:rsidR="00AD16C8" w:rsidRPr="00EC797D" w:rsidRDefault="00256734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[1,1000]</w:t>
            </w:r>
          </w:p>
        </w:tc>
        <w:tc>
          <w:tcPr>
            <w:tcW w:w="3083" w:type="dxa"/>
          </w:tcPr>
          <w:p w14:paraId="30D79277" w14:textId="34C1AADA" w:rsidR="00AD16C8" w:rsidRPr="00EC797D" w:rsidRDefault="00256734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31829" w:rsidRPr="00EC797D" w14:paraId="794B7409" w14:textId="77777777" w:rsidTr="00531829">
        <w:trPr>
          <w:trHeight w:val="202"/>
        </w:trPr>
        <w:tc>
          <w:tcPr>
            <w:tcW w:w="2337" w:type="dxa"/>
          </w:tcPr>
          <w:p w14:paraId="6F8B8C9B" w14:textId="0CE522DF" w:rsidR="00AD16C8" w:rsidRPr="00EC797D" w:rsidRDefault="00D42C3A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token</w:t>
            </w:r>
          </w:p>
        </w:tc>
        <w:tc>
          <w:tcPr>
            <w:tcW w:w="1364" w:type="dxa"/>
          </w:tcPr>
          <w:p w14:paraId="579E1A68" w14:textId="45F5D89E" w:rsidR="00AD16C8" w:rsidRPr="00EC797D" w:rsidRDefault="00D42C3A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510" w:type="dxa"/>
          </w:tcPr>
          <w:p w14:paraId="6767EA9C" w14:textId="27C755EE" w:rsidR="00AD16C8" w:rsidRPr="00EC797D" w:rsidRDefault="00D42C3A" w:rsidP="00AD16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</w:tcPr>
          <w:p w14:paraId="18A052EB" w14:textId="77777777" w:rsidR="00AD16C8" w:rsidRPr="00EC797D" w:rsidRDefault="00AD16C8" w:rsidP="00116E8B">
            <w:pPr>
              <w:rPr>
                <w:sz w:val="20"/>
                <w:szCs w:val="20"/>
              </w:rPr>
            </w:pPr>
          </w:p>
        </w:tc>
        <w:tc>
          <w:tcPr>
            <w:tcW w:w="3083" w:type="dxa"/>
          </w:tcPr>
          <w:p w14:paraId="5999B898" w14:textId="7C6D0E83" w:rsidR="00AD16C8" w:rsidRPr="00EC797D" w:rsidRDefault="00D42C3A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4tb3w4efg5645…</w:t>
            </w:r>
          </w:p>
        </w:tc>
      </w:tr>
      <w:tr w:rsidR="00AD16C8" w:rsidRPr="00EC797D" w14:paraId="0B39F60E" w14:textId="77777777">
        <w:tc>
          <w:tcPr>
            <w:tcW w:w="9854" w:type="dxa"/>
            <w:gridSpan w:val="5"/>
            <w:shd w:val="clear" w:color="auto" w:fill="D9E2F3"/>
          </w:tcPr>
          <w:p w14:paraId="5EAF6EC9" w14:textId="77777777" w:rsidR="00AD16C8" w:rsidRPr="00EC797D" w:rsidRDefault="00AD16C8" w:rsidP="003E5482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Respuesta</w:t>
            </w:r>
          </w:p>
        </w:tc>
      </w:tr>
      <w:tr w:rsidR="00531829" w:rsidRPr="00EC797D" w14:paraId="66A22AB5" w14:textId="77777777" w:rsidTr="00531829">
        <w:trPr>
          <w:trHeight w:val="203"/>
        </w:trPr>
        <w:tc>
          <w:tcPr>
            <w:tcW w:w="2337" w:type="dxa"/>
            <w:vAlign w:val="center"/>
          </w:tcPr>
          <w:p w14:paraId="49A1332E" w14:textId="77777777" w:rsidR="00AD16C8" w:rsidRPr="00EC797D" w:rsidRDefault="00AD16C8" w:rsidP="003E5482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364" w:type="dxa"/>
            <w:vAlign w:val="center"/>
          </w:tcPr>
          <w:p w14:paraId="4835391D" w14:textId="77777777" w:rsidR="00AD16C8" w:rsidRPr="00EC797D" w:rsidRDefault="00AD16C8" w:rsidP="003E5482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510" w:type="dxa"/>
            <w:vAlign w:val="center"/>
          </w:tcPr>
          <w:p w14:paraId="3CDCD95D" w14:textId="77777777" w:rsidR="00AD16C8" w:rsidRPr="00EC797D" w:rsidRDefault="00AD16C8" w:rsidP="003E5482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560" w:type="dxa"/>
            <w:vAlign w:val="center"/>
          </w:tcPr>
          <w:p w14:paraId="7F8B97BA" w14:textId="77777777" w:rsidR="00AD16C8" w:rsidRPr="00EC797D" w:rsidRDefault="00AD16C8" w:rsidP="003E5482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3083" w:type="dxa"/>
            <w:vAlign w:val="center"/>
          </w:tcPr>
          <w:p w14:paraId="2948BDB2" w14:textId="77777777" w:rsidR="00AD16C8" w:rsidRPr="00EC797D" w:rsidRDefault="00AD16C8" w:rsidP="003E5482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531829" w:rsidRPr="00EC797D" w14:paraId="3063C229" w14:textId="77777777" w:rsidTr="00531829">
        <w:trPr>
          <w:trHeight w:val="202"/>
        </w:trPr>
        <w:tc>
          <w:tcPr>
            <w:tcW w:w="2337" w:type="dxa"/>
          </w:tcPr>
          <w:p w14:paraId="764D41CF" w14:textId="425F5EB2" w:rsidR="00AD16C8" w:rsidRPr="00EC797D" w:rsidRDefault="00531829" w:rsidP="003E54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364" w:type="dxa"/>
          </w:tcPr>
          <w:p w14:paraId="0CE29D29" w14:textId="3C04C681" w:rsidR="00AD16C8" w:rsidRPr="00EC797D" w:rsidRDefault="00531829" w:rsidP="003E54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510" w:type="dxa"/>
          </w:tcPr>
          <w:p w14:paraId="6CB3E437" w14:textId="51F07C1C" w:rsidR="00AD16C8" w:rsidRPr="00EC797D" w:rsidRDefault="00531829" w:rsidP="003E54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560" w:type="dxa"/>
          </w:tcPr>
          <w:p w14:paraId="4C470645" w14:textId="520B68D2" w:rsidR="00AD16C8" w:rsidRPr="00EC797D" w:rsidRDefault="00256734" w:rsidP="003E54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83" w:type="dxa"/>
          </w:tcPr>
          <w:p w14:paraId="5BC85B4F" w14:textId="2BAA06F9" w:rsidR="00AD16C8" w:rsidRPr="00EC797D" w:rsidRDefault="00256734" w:rsidP="003E54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200, 210, 500</w:t>
            </w:r>
          </w:p>
        </w:tc>
      </w:tr>
      <w:tr w:rsidR="00531829" w:rsidRPr="00EC797D" w14:paraId="3A06F010" w14:textId="77777777" w:rsidTr="00531829">
        <w:trPr>
          <w:trHeight w:val="202"/>
        </w:trPr>
        <w:tc>
          <w:tcPr>
            <w:tcW w:w="2337" w:type="dxa"/>
          </w:tcPr>
          <w:p w14:paraId="150B2BB9" w14:textId="1CCC8D05" w:rsidR="00531829" w:rsidRDefault="00531829" w:rsidP="003E54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mensaje</w:t>
            </w:r>
          </w:p>
        </w:tc>
        <w:tc>
          <w:tcPr>
            <w:tcW w:w="1364" w:type="dxa"/>
          </w:tcPr>
          <w:p w14:paraId="6899071C" w14:textId="35593891" w:rsidR="00531829" w:rsidRDefault="00531829" w:rsidP="003E54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510" w:type="dxa"/>
          </w:tcPr>
          <w:p w14:paraId="51B2B222" w14:textId="6920FB00" w:rsidR="00531829" w:rsidRDefault="00531829" w:rsidP="003E54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</w:tcPr>
          <w:p w14:paraId="4F68B0F2" w14:textId="4D4EB7CB" w:rsidR="00531829" w:rsidRPr="00EC797D" w:rsidRDefault="00531829" w:rsidP="003E54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3083" w:type="dxa"/>
          </w:tcPr>
          <w:p w14:paraId="7E5911A5" w14:textId="10F84494" w:rsidR="00531829" w:rsidRPr="00EC797D" w:rsidRDefault="00531829" w:rsidP="003E54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“No content”, “Exito”, “Internal Server Error”</w:t>
            </w:r>
          </w:p>
        </w:tc>
      </w:tr>
      <w:tr w:rsidR="00531829" w:rsidRPr="00EC797D" w14:paraId="3FBEE1DF" w14:textId="77777777" w:rsidTr="00531829">
        <w:trPr>
          <w:trHeight w:val="202"/>
        </w:trPr>
        <w:tc>
          <w:tcPr>
            <w:tcW w:w="2337" w:type="dxa"/>
          </w:tcPr>
          <w:p w14:paraId="7E1C7E46" w14:textId="5920C760" w:rsidR="00AD16C8" w:rsidRPr="00EC797D" w:rsidRDefault="00531829" w:rsidP="00AD16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Listado_promociones</w:t>
            </w:r>
          </w:p>
        </w:tc>
        <w:tc>
          <w:tcPr>
            <w:tcW w:w="1364" w:type="dxa"/>
          </w:tcPr>
          <w:p w14:paraId="26254C67" w14:textId="7DB2218C" w:rsidR="00AD16C8" w:rsidRPr="00EC797D" w:rsidRDefault="00531829" w:rsidP="00AD16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510" w:type="dxa"/>
          </w:tcPr>
          <w:p w14:paraId="7FF0C064" w14:textId="2351331B" w:rsidR="00AD16C8" w:rsidRPr="00EC797D" w:rsidRDefault="00531829" w:rsidP="00AD16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</w:tcPr>
          <w:p w14:paraId="5211A647" w14:textId="77777777" w:rsidR="00AD16C8" w:rsidRPr="00EC797D" w:rsidRDefault="00AD16C8" w:rsidP="00AD16C8">
            <w:pPr>
              <w:rPr>
                <w:sz w:val="20"/>
                <w:szCs w:val="20"/>
              </w:rPr>
            </w:pPr>
          </w:p>
        </w:tc>
        <w:tc>
          <w:tcPr>
            <w:tcW w:w="3083" w:type="dxa"/>
          </w:tcPr>
          <w:p w14:paraId="3D8FD20C" w14:textId="77777777" w:rsidR="00531829" w:rsidRPr="00531829" w:rsidRDefault="00531829" w:rsidP="00531829">
            <w:pPr>
              <w:rPr>
                <w:sz w:val="20"/>
                <w:szCs w:val="20"/>
              </w:rPr>
            </w:pPr>
            <w:r w:rsidRPr="00531829">
              <w:rPr>
                <w:sz w:val="20"/>
                <w:szCs w:val="20"/>
              </w:rPr>
              <w:t>{</w:t>
            </w:r>
          </w:p>
          <w:p w14:paraId="5179F345" w14:textId="77777777" w:rsidR="00531829" w:rsidRPr="00531829" w:rsidRDefault="00531829" w:rsidP="00531829">
            <w:pPr>
              <w:rPr>
                <w:sz w:val="20"/>
                <w:szCs w:val="20"/>
              </w:rPr>
            </w:pPr>
            <w:r w:rsidRPr="00531829">
              <w:rPr>
                <w:sz w:val="20"/>
                <w:szCs w:val="20"/>
              </w:rPr>
              <w:t xml:space="preserve">  "listado_promociones": [</w:t>
            </w:r>
          </w:p>
          <w:p w14:paraId="4E7680E5" w14:textId="77777777" w:rsidR="00531829" w:rsidRDefault="00531829" w:rsidP="00531829">
            <w:pPr>
              <w:rPr>
                <w:sz w:val="20"/>
                <w:szCs w:val="20"/>
              </w:rPr>
            </w:pPr>
            <w:r w:rsidRPr="00531829">
              <w:rPr>
                <w:sz w:val="20"/>
                <w:szCs w:val="20"/>
              </w:rPr>
              <w:t xml:space="preserve">    {</w:t>
            </w:r>
          </w:p>
          <w:p w14:paraId="78089FE5" w14:textId="1854E17C" w:rsidR="00256734" w:rsidRPr="00531829" w:rsidRDefault="00256734" w:rsidP="005318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“</w:t>
            </w:r>
            <w:r w:rsidRPr="00256734">
              <w:rPr>
                <w:sz w:val="20"/>
                <w:szCs w:val="20"/>
              </w:rPr>
              <w:t>nro_restaurante</w:t>
            </w:r>
            <w:r>
              <w:rPr>
                <w:sz w:val="20"/>
                <w:szCs w:val="20"/>
              </w:rPr>
              <w:t>”:10,</w:t>
            </w:r>
          </w:p>
          <w:p w14:paraId="333BC16F" w14:textId="77777777" w:rsidR="00531829" w:rsidRPr="00531829" w:rsidRDefault="00531829" w:rsidP="00531829">
            <w:pPr>
              <w:rPr>
                <w:sz w:val="20"/>
                <w:szCs w:val="20"/>
              </w:rPr>
            </w:pPr>
            <w:r w:rsidRPr="00531829">
              <w:rPr>
                <w:sz w:val="20"/>
                <w:szCs w:val="20"/>
              </w:rPr>
              <w:t xml:space="preserve">      "nro_contenido": 1,</w:t>
            </w:r>
          </w:p>
          <w:p w14:paraId="16789CEA" w14:textId="3A7854CA" w:rsidR="00531829" w:rsidRPr="00531829" w:rsidRDefault="00256734" w:rsidP="005318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="00531829" w:rsidRPr="00531829">
              <w:rPr>
                <w:sz w:val="20"/>
                <w:szCs w:val="20"/>
              </w:rPr>
              <w:t xml:space="preserve">"contenido_a_publicar": </w:t>
            </w:r>
            <w:r>
              <w:rPr>
                <w:sz w:val="20"/>
                <w:szCs w:val="20"/>
              </w:rPr>
              <w:t xml:space="preserve">         </w:t>
            </w:r>
            <w:r w:rsidR="00531829" w:rsidRPr="00531829">
              <w:rPr>
                <w:sz w:val="20"/>
                <w:szCs w:val="20"/>
              </w:rPr>
              <w:t>"2x1 en pizzas",</w:t>
            </w:r>
          </w:p>
          <w:p w14:paraId="2C286B77" w14:textId="3997A21B" w:rsidR="00531829" w:rsidRPr="00531829" w:rsidRDefault="00531829" w:rsidP="00531829">
            <w:pPr>
              <w:rPr>
                <w:sz w:val="20"/>
                <w:szCs w:val="20"/>
              </w:rPr>
            </w:pPr>
            <w:r w:rsidRPr="00531829">
              <w:rPr>
                <w:sz w:val="20"/>
                <w:szCs w:val="20"/>
              </w:rPr>
              <w:t>"imagen_a_publicar": "</w:t>
            </w:r>
            <w:r>
              <w:rPr>
                <w:sz w:val="20"/>
                <w:szCs w:val="20"/>
              </w:rPr>
              <w:t>https://...</w:t>
            </w:r>
            <w:r w:rsidRPr="00531829">
              <w:rPr>
                <w:sz w:val="20"/>
                <w:szCs w:val="20"/>
              </w:rPr>
              <w:t>",</w:t>
            </w:r>
          </w:p>
          <w:p w14:paraId="25AF7F63" w14:textId="4DD7F051" w:rsidR="00531829" w:rsidRPr="00531829" w:rsidRDefault="00531829" w:rsidP="00531829">
            <w:pPr>
              <w:rPr>
                <w:sz w:val="20"/>
                <w:szCs w:val="20"/>
              </w:rPr>
            </w:pPr>
            <w:r w:rsidRPr="00531829">
              <w:rPr>
                <w:sz w:val="20"/>
                <w:szCs w:val="20"/>
              </w:rPr>
              <w:t xml:space="preserve">      "publicado": </w:t>
            </w:r>
            <w:r>
              <w:rPr>
                <w:sz w:val="20"/>
                <w:szCs w:val="20"/>
              </w:rPr>
              <w:t>false</w:t>
            </w:r>
            <w:r w:rsidRPr="00531829">
              <w:rPr>
                <w:sz w:val="20"/>
                <w:szCs w:val="20"/>
              </w:rPr>
              <w:t>,</w:t>
            </w:r>
          </w:p>
          <w:p w14:paraId="58B6B38F" w14:textId="77777777" w:rsidR="00531829" w:rsidRPr="00531829" w:rsidRDefault="00531829" w:rsidP="00531829">
            <w:pPr>
              <w:rPr>
                <w:sz w:val="20"/>
                <w:szCs w:val="20"/>
              </w:rPr>
            </w:pPr>
            <w:r w:rsidRPr="00531829">
              <w:rPr>
                <w:sz w:val="20"/>
                <w:szCs w:val="20"/>
              </w:rPr>
              <w:t xml:space="preserve">      "costo_click": 0.35,</w:t>
            </w:r>
          </w:p>
          <w:p w14:paraId="7413506F" w14:textId="77777777" w:rsidR="00531829" w:rsidRPr="00531829" w:rsidRDefault="00531829" w:rsidP="00531829">
            <w:pPr>
              <w:rPr>
                <w:sz w:val="20"/>
                <w:szCs w:val="20"/>
              </w:rPr>
            </w:pPr>
            <w:r w:rsidRPr="00531829">
              <w:rPr>
                <w:sz w:val="20"/>
                <w:szCs w:val="20"/>
              </w:rPr>
              <w:t xml:space="preserve">      "nro_sucursal": 101</w:t>
            </w:r>
          </w:p>
          <w:p w14:paraId="0A24C5A4" w14:textId="1FB08D00" w:rsidR="00AD16C8" w:rsidRPr="00EC797D" w:rsidRDefault="00531829" w:rsidP="00531829">
            <w:pPr>
              <w:rPr>
                <w:sz w:val="20"/>
                <w:szCs w:val="20"/>
              </w:rPr>
            </w:pPr>
            <w:r w:rsidRPr="00531829">
              <w:rPr>
                <w:sz w:val="20"/>
                <w:szCs w:val="20"/>
              </w:rPr>
              <w:t xml:space="preserve">    },</w:t>
            </w:r>
            <w:r w:rsidR="00256734">
              <w:rPr>
                <w:sz w:val="20"/>
                <w:szCs w:val="20"/>
              </w:rPr>
              <w:t xml:space="preserve"> …</w:t>
            </w:r>
            <w:r w:rsidR="00256734">
              <w:rPr>
                <w:sz w:val="20"/>
                <w:szCs w:val="20"/>
              </w:rPr>
              <w:br/>
              <w:t>]</w:t>
            </w:r>
          </w:p>
        </w:tc>
      </w:tr>
    </w:tbl>
    <w:p w14:paraId="18EBF1D2" w14:textId="77777777" w:rsidR="00116E8B" w:rsidRPr="00EC797D" w:rsidRDefault="00116E8B" w:rsidP="00604FE1">
      <w:pPr>
        <w:rPr>
          <w:sz w:val="20"/>
          <w:szCs w:val="20"/>
        </w:rPr>
      </w:pPr>
    </w:p>
    <w:sectPr w:rsidR="00116E8B" w:rsidRPr="00EC797D">
      <w:headerReference w:type="default" r:id="rId8"/>
      <w:footerReference w:type="even" r:id="rId9"/>
      <w:footerReference w:type="default" r:id="rId10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DAB84" w14:textId="77777777" w:rsidR="005C30B7" w:rsidRDefault="005C30B7">
      <w:r>
        <w:separator/>
      </w:r>
    </w:p>
  </w:endnote>
  <w:endnote w:type="continuationSeparator" w:id="0">
    <w:p w14:paraId="33E9491D" w14:textId="77777777" w:rsidR="005C30B7" w:rsidRDefault="005C3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AF764" w14:textId="77777777" w:rsidR="006D0052" w:rsidRDefault="006D005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DE19656" w14:textId="77777777" w:rsidR="006D0052" w:rsidRDefault="006D005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BD117" w14:textId="77777777" w:rsidR="006D0052" w:rsidRDefault="006D0052">
    <w:pPr>
      <w:pStyle w:val="Piedepgina"/>
      <w:framePr w:wrap="around" w:vAnchor="text" w:hAnchor="margin" w:xAlign="center" w:y="1"/>
      <w:rPr>
        <w:rStyle w:val="Nmerodepgina"/>
        <w:lang w:val="en-US"/>
      </w:rPr>
    </w:pPr>
    <w:r>
      <w:rPr>
        <w:rStyle w:val="Nmerodepgina"/>
      </w:rPr>
      <w:t xml:space="preserve">Página </w:t>
    </w: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04FE1">
      <w:rPr>
        <w:rStyle w:val="Nmerodepgina"/>
        <w:noProof/>
      </w:rPr>
      <w:t>1</w:t>
    </w:r>
    <w:r>
      <w:rPr>
        <w:rStyle w:val="Nmerodepgina"/>
      </w:rPr>
      <w:fldChar w:fldCharType="end"/>
    </w: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6D0052" w14:paraId="58BBF02D" w14:textId="77777777">
      <w:tc>
        <w:tcPr>
          <w:tcW w:w="3490" w:type="dxa"/>
        </w:tcPr>
        <w:p w14:paraId="5301476E" w14:textId="77777777" w:rsidR="006D0052" w:rsidRDefault="000E4C55">
          <w:pPr>
            <w:pStyle w:val="Piedepgina"/>
            <w:tabs>
              <w:tab w:val="clear" w:pos="4419"/>
              <w:tab w:val="clear" w:pos="8838"/>
            </w:tabs>
            <w:rPr>
              <w:lang w:val="en-US"/>
            </w:rPr>
          </w:pPr>
          <w:r>
            <w:rPr>
              <w:lang w:val="en-US"/>
            </w:rPr>
            <w:fldChar w:fldCharType="begin"/>
          </w:r>
          <w:r>
            <w:rPr>
              <w:lang w:val="es-AR"/>
            </w:rPr>
            <w:instrText xml:space="preserve"> TIME \@ "dd/MM/yyyy hh:mm am/pm" </w:instrText>
          </w:r>
          <w:r>
            <w:rPr>
              <w:lang w:val="en-US"/>
            </w:rPr>
            <w:fldChar w:fldCharType="separate"/>
          </w:r>
          <w:r w:rsidR="00D42C3A">
            <w:rPr>
              <w:noProof/>
              <w:lang w:val="es-AR"/>
            </w:rPr>
            <w:t>09/11/2025 03:58 p. m.</w:t>
          </w:r>
          <w:r>
            <w:rPr>
              <w:lang w:val="en-US"/>
            </w:rPr>
            <w:fldChar w:fldCharType="end"/>
          </w:r>
        </w:p>
      </w:tc>
      <w:tc>
        <w:tcPr>
          <w:tcW w:w="2700" w:type="dxa"/>
        </w:tcPr>
        <w:p w14:paraId="731E2C43" w14:textId="77777777" w:rsidR="006D0052" w:rsidRDefault="006D0052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</w:p>
      </w:tc>
      <w:tc>
        <w:tcPr>
          <w:tcW w:w="3600" w:type="dxa"/>
        </w:tcPr>
        <w:p w14:paraId="6794F65B" w14:textId="77777777" w:rsidR="006D0052" w:rsidRDefault="006D0052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II/DAS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91C3D" w14:textId="77777777" w:rsidR="005C30B7" w:rsidRDefault="005C30B7">
      <w:r>
        <w:separator/>
      </w:r>
    </w:p>
  </w:footnote>
  <w:footnote w:type="continuationSeparator" w:id="0">
    <w:p w14:paraId="587B139D" w14:textId="77777777" w:rsidR="005C30B7" w:rsidRDefault="005C30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0"/>
      <w:gridCol w:w="5677"/>
      <w:gridCol w:w="2173"/>
    </w:tblGrid>
    <w:tr w:rsidR="006D0052" w14:paraId="57DBC2C5" w14:textId="77777777" w:rsidTr="00354E61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C8E29D4" w14:textId="03CC553D" w:rsidR="006D0052" w:rsidRDefault="00256734" w:rsidP="00354E61">
          <w:pPr>
            <w:jc w:val="center"/>
            <w:rPr>
              <w:smallCaps/>
            </w:rPr>
          </w:pPr>
          <w:r>
            <w:rPr>
              <w:noProof/>
            </w:rPr>
            <w:drawing>
              <wp:inline distT="0" distB="0" distL="0" distR="0" wp14:anchorId="31172BAE" wp14:editId="1822A2CD">
                <wp:extent cx="1143000" cy="861060"/>
                <wp:effectExtent l="0" t="0" r="0" b="0"/>
                <wp:docPr id="1" name="Imagen 1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Imagen que contiene pájar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E79457" w14:textId="77777777" w:rsidR="006D0052" w:rsidRDefault="006D0052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EC797D">
            <w:rPr>
              <w:smallCaps/>
            </w:rPr>
            <w:t>2014</w:t>
          </w:r>
        </w:p>
        <w:p w14:paraId="53329DC7" w14:textId="77777777" w:rsidR="006D0052" w:rsidRDefault="006D0052">
          <w:pPr>
            <w:rPr>
              <w:smallCaps/>
            </w:rPr>
          </w:pPr>
          <w:r>
            <w:rPr>
              <w:smallCaps/>
            </w:rPr>
            <w:t>Diseño Avanzado de Software – 10° Cuatrimestre</w:t>
          </w:r>
        </w:p>
      </w:tc>
    </w:tr>
    <w:tr w:rsidR="006D0052" w14:paraId="40CF0C0B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4CBD37D" w14:textId="77777777" w:rsidR="006D0052" w:rsidRDefault="006D0052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A7D26AC" w14:textId="77777777" w:rsidR="006D0052" w:rsidRDefault="006D0052">
          <w:pPr>
            <w:rPr>
              <w:smallCaps/>
            </w:rPr>
          </w:pPr>
        </w:p>
        <w:p w14:paraId="6E415A2A" w14:textId="77777777" w:rsidR="006D0052" w:rsidRDefault="006D0052">
          <w:pPr>
            <w:rPr>
              <w:smallCaps/>
            </w:rPr>
          </w:pPr>
        </w:p>
        <w:p w14:paraId="5C2CFA9D" w14:textId="77777777" w:rsidR="006D0052" w:rsidRDefault="00604FE1">
          <w:pPr>
            <w:rPr>
              <w:smallCaps/>
            </w:rPr>
          </w:pPr>
          <w:r>
            <w:rPr>
              <w:smallCaps/>
            </w:rPr>
            <w:t>Procesos y Servicios</w:t>
          </w:r>
        </w:p>
        <w:p w14:paraId="44972E87" w14:textId="77777777" w:rsidR="006D0052" w:rsidRDefault="006D0052">
          <w:pPr>
            <w:rPr>
              <w:smallCaps/>
            </w:rPr>
          </w:pPr>
        </w:p>
        <w:p w14:paraId="76E0D48B" w14:textId="77777777" w:rsidR="006D0052" w:rsidRDefault="006D0052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A46E118" w14:textId="77777777" w:rsidR="00116E8B" w:rsidRDefault="00116E8B" w:rsidP="00116E8B">
          <w:pPr>
            <w:rPr>
              <w:smallCaps/>
            </w:rPr>
          </w:pPr>
          <w:r>
            <w:rPr>
              <w:smallCaps/>
            </w:rPr>
            <w:t>Versión: 1.</w:t>
          </w:r>
          <w:r w:rsidR="00951DF2">
            <w:rPr>
              <w:smallCaps/>
            </w:rPr>
            <w:t>7</w:t>
          </w:r>
        </w:p>
        <w:p w14:paraId="7C360E49" w14:textId="77777777" w:rsidR="006D0052" w:rsidRDefault="00116E8B" w:rsidP="00116E8B">
          <w:pPr>
            <w:rPr>
              <w:smallCaps/>
            </w:rPr>
          </w:pPr>
          <w:r>
            <w:rPr>
              <w:smallCaps/>
            </w:rPr>
            <w:t>Vigencia: 13-10-2010</w:t>
          </w:r>
        </w:p>
      </w:tc>
    </w:tr>
  </w:tbl>
  <w:p w14:paraId="620DCFD8" w14:textId="77777777" w:rsidR="006D0052" w:rsidRDefault="006D0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169"/>
    <w:multiLevelType w:val="hybridMultilevel"/>
    <w:tmpl w:val="7B5E4AEE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7F179A"/>
    <w:multiLevelType w:val="hybridMultilevel"/>
    <w:tmpl w:val="1FB2320C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4136DD"/>
    <w:multiLevelType w:val="hybridMultilevel"/>
    <w:tmpl w:val="FC70F762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E42890"/>
    <w:multiLevelType w:val="hybridMultilevel"/>
    <w:tmpl w:val="F1A4A47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D5FE4"/>
    <w:multiLevelType w:val="hybridMultilevel"/>
    <w:tmpl w:val="50D690E6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9B57B7"/>
    <w:multiLevelType w:val="hybridMultilevel"/>
    <w:tmpl w:val="B48872DC"/>
    <w:lvl w:ilvl="0" w:tplc="16C8373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cs="Tahoma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DF194D"/>
    <w:multiLevelType w:val="hybridMultilevel"/>
    <w:tmpl w:val="C6067DA8"/>
    <w:lvl w:ilvl="0" w:tplc="A692C4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B2C83"/>
    <w:multiLevelType w:val="hybridMultilevel"/>
    <w:tmpl w:val="4BC43512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0476E09"/>
    <w:multiLevelType w:val="hybridMultilevel"/>
    <w:tmpl w:val="2BF4A0A8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0D66643"/>
    <w:multiLevelType w:val="hybridMultilevel"/>
    <w:tmpl w:val="AA10B30C"/>
    <w:lvl w:ilvl="0" w:tplc="3574138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0" w15:restartNumberingAfterBreak="0">
    <w:nsid w:val="214E58A4"/>
    <w:multiLevelType w:val="hybridMultilevel"/>
    <w:tmpl w:val="C406ADF8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1796064"/>
    <w:multiLevelType w:val="hybridMultilevel"/>
    <w:tmpl w:val="E2103E8E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373528"/>
    <w:multiLevelType w:val="hybridMultilevel"/>
    <w:tmpl w:val="1C740166"/>
    <w:lvl w:ilvl="0" w:tplc="0A6AFC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0DEF5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7D0EE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820B8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2221B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834D7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B1EA4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3C26E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DA41E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66483"/>
    <w:multiLevelType w:val="hybridMultilevel"/>
    <w:tmpl w:val="4A8C6436"/>
    <w:lvl w:ilvl="0" w:tplc="354E64E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14E99"/>
    <w:multiLevelType w:val="hybridMultilevel"/>
    <w:tmpl w:val="04FA6D58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DB0755A"/>
    <w:multiLevelType w:val="hybridMultilevel"/>
    <w:tmpl w:val="A886CBB4"/>
    <w:lvl w:ilvl="0" w:tplc="5C848E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2C4BF3"/>
    <w:multiLevelType w:val="hybridMultilevel"/>
    <w:tmpl w:val="F858F17A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B181E4F"/>
    <w:multiLevelType w:val="hybridMultilevel"/>
    <w:tmpl w:val="E410C592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CA92450"/>
    <w:multiLevelType w:val="hybridMultilevel"/>
    <w:tmpl w:val="4E5C8F54"/>
    <w:lvl w:ilvl="0" w:tplc="1BD05A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3062EC"/>
    <w:multiLevelType w:val="hybridMultilevel"/>
    <w:tmpl w:val="C26EAC4E"/>
    <w:lvl w:ilvl="0" w:tplc="07547A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C87B02"/>
    <w:multiLevelType w:val="hybridMultilevel"/>
    <w:tmpl w:val="4E1269E8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28C65EA"/>
    <w:multiLevelType w:val="hybridMultilevel"/>
    <w:tmpl w:val="E730D578"/>
    <w:lvl w:ilvl="0" w:tplc="086800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D7736E"/>
    <w:multiLevelType w:val="hybridMultilevel"/>
    <w:tmpl w:val="864A3112"/>
    <w:lvl w:ilvl="0" w:tplc="F670C0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D05955"/>
    <w:multiLevelType w:val="hybridMultilevel"/>
    <w:tmpl w:val="D9A29D6A"/>
    <w:lvl w:ilvl="0" w:tplc="29806D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BF631E"/>
    <w:multiLevelType w:val="hybridMultilevel"/>
    <w:tmpl w:val="8CE6DF10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65C7B8E"/>
    <w:multiLevelType w:val="hybridMultilevel"/>
    <w:tmpl w:val="1FCA02D2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92E31B0"/>
    <w:multiLevelType w:val="hybridMultilevel"/>
    <w:tmpl w:val="2FBCCA5C"/>
    <w:lvl w:ilvl="0" w:tplc="CD6A19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085ADA"/>
    <w:multiLevelType w:val="hybridMultilevel"/>
    <w:tmpl w:val="BFDABD2E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51491617">
    <w:abstractNumId w:val="9"/>
  </w:num>
  <w:num w:numId="2" w16cid:durableId="673067246">
    <w:abstractNumId w:val="14"/>
  </w:num>
  <w:num w:numId="3" w16cid:durableId="164058783">
    <w:abstractNumId w:val="4"/>
  </w:num>
  <w:num w:numId="4" w16cid:durableId="1455097591">
    <w:abstractNumId w:val="5"/>
  </w:num>
  <w:num w:numId="5" w16cid:durableId="1388411632">
    <w:abstractNumId w:val="20"/>
  </w:num>
  <w:num w:numId="6" w16cid:durableId="1761877718">
    <w:abstractNumId w:val="11"/>
  </w:num>
  <w:num w:numId="7" w16cid:durableId="1001814585">
    <w:abstractNumId w:val="7"/>
  </w:num>
  <w:num w:numId="8" w16cid:durableId="1164009545">
    <w:abstractNumId w:val="12"/>
  </w:num>
  <w:num w:numId="9" w16cid:durableId="56444044">
    <w:abstractNumId w:val="10"/>
  </w:num>
  <w:num w:numId="10" w16cid:durableId="1267227825">
    <w:abstractNumId w:val="17"/>
  </w:num>
  <w:num w:numId="11" w16cid:durableId="2130397640">
    <w:abstractNumId w:val="1"/>
  </w:num>
  <w:num w:numId="12" w16cid:durableId="211694741">
    <w:abstractNumId w:val="8"/>
  </w:num>
  <w:num w:numId="13" w16cid:durableId="1979337824">
    <w:abstractNumId w:val="24"/>
  </w:num>
  <w:num w:numId="14" w16cid:durableId="397443067">
    <w:abstractNumId w:val="0"/>
  </w:num>
  <w:num w:numId="15" w16cid:durableId="900168673">
    <w:abstractNumId w:val="25"/>
  </w:num>
  <w:num w:numId="16" w16cid:durableId="1282878181">
    <w:abstractNumId w:val="16"/>
  </w:num>
  <w:num w:numId="17" w16cid:durableId="312149393">
    <w:abstractNumId w:val="13"/>
  </w:num>
  <w:num w:numId="18" w16cid:durableId="271012897">
    <w:abstractNumId w:val="23"/>
  </w:num>
  <w:num w:numId="19" w16cid:durableId="408043405">
    <w:abstractNumId w:val="22"/>
  </w:num>
  <w:num w:numId="20" w16cid:durableId="691763873">
    <w:abstractNumId w:val="26"/>
  </w:num>
  <w:num w:numId="21" w16cid:durableId="1403528933">
    <w:abstractNumId w:val="15"/>
  </w:num>
  <w:num w:numId="22" w16cid:durableId="1446925416">
    <w:abstractNumId w:val="6"/>
  </w:num>
  <w:num w:numId="23" w16cid:durableId="945888387">
    <w:abstractNumId w:val="18"/>
  </w:num>
  <w:num w:numId="24" w16cid:durableId="1050228620">
    <w:abstractNumId w:val="3"/>
  </w:num>
  <w:num w:numId="25" w16cid:durableId="2078936327">
    <w:abstractNumId w:val="2"/>
  </w:num>
  <w:num w:numId="26" w16cid:durableId="1195926660">
    <w:abstractNumId w:val="27"/>
  </w:num>
  <w:num w:numId="27" w16cid:durableId="1617786550">
    <w:abstractNumId w:val="21"/>
  </w:num>
  <w:num w:numId="28" w16cid:durableId="1839924984">
    <w:abstractNumId w:val="1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3A"/>
    <w:rsid w:val="00004714"/>
    <w:rsid w:val="000050C1"/>
    <w:rsid w:val="00017040"/>
    <w:rsid w:val="00021D44"/>
    <w:rsid w:val="00042AE4"/>
    <w:rsid w:val="000D079E"/>
    <w:rsid w:val="000E0534"/>
    <w:rsid w:val="000E41A0"/>
    <w:rsid w:val="000E4C55"/>
    <w:rsid w:val="000E65E1"/>
    <w:rsid w:val="000F726C"/>
    <w:rsid w:val="00107D51"/>
    <w:rsid w:val="00116E8B"/>
    <w:rsid w:val="001173DA"/>
    <w:rsid w:val="00141856"/>
    <w:rsid w:val="00172C22"/>
    <w:rsid w:val="00196E59"/>
    <w:rsid w:val="001A0188"/>
    <w:rsid w:val="001B7150"/>
    <w:rsid w:val="001E1B01"/>
    <w:rsid w:val="001E2EA2"/>
    <w:rsid w:val="001E6C6E"/>
    <w:rsid w:val="00205F0A"/>
    <w:rsid w:val="00210A41"/>
    <w:rsid w:val="0021108B"/>
    <w:rsid w:val="00237753"/>
    <w:rsid w:val="002435AB"/>
    <w:rsid w:val="00256734"/>
    <w:rsid w:val="00271A5C"/>
    <w:rsid w:val="002A5C11"/>
    <w:rsid w:val="002C4158"/>
    <w:rsid w:val="002C722A"/>
    <w:rsid w:val="002D454F"/>
    <w:rsid w:val="002E6CEB"/>
    <w:rsid w:val="002E7713"/>
    <w:rsid w:val="00354864"/>
    <w:rsid w:val="00354E61"/>
    <w:rsid w:val="00363094"/>
    <w:rsid w:val="003C2154"/>
    <w:rsid w:val="003D0E34"/>
    <w:rsid w:val="003E5482"/>
    <w:rsid w:val="004112FA"/>
    <w:rsid w:val="00426D74"/>
    <w:rsid w:val="004352C1"/>
    <w:rsid w:val="00445E70"/>
    <w:rsid w:val="0047599E"/>
    <w:rsid w:val="004811AB"/>
    <w:rsid w:val="00485A59"/>
    <w:rsid w:val="004A6C63"/>
    <w:rsid w:val="004B4332"/>
    <w:rsid w:val="004B54E3"/>
    <w:rsid w:val="004D4D49"/>
    <w:rsid w:val="00531829"/>
    <w:rsid w:val="005334DA"/>
    <w:rsid w:val="00545F41"/>
    <w:rsid w:val="00556F52"/>
    <w:rsid w:val="005A702B"/>
    <w:rsid w:val="005A73E8"/>
    <w:rsid w:val="005B2198"/>
    <w:rsid w:val="005C30B7"/>
    <w:rsid w:val="005E13CE"/>
    <w:rsid w:val="00604FE1"/>
    <w:rsid w:val="006354E6"/>
    <w:rsid w:val="006622C4"/>
    <w:rsid w:val="006A1D28"/>
    <w:rsid w:val="006A6B36"/>
    <w:rsid w:val="006A763D"/>
    <w:rsid w:val="006B0ADE"/>
    <w:rsid w:val="006C244C"/>
    <w:rsid w:val="006D0052"/>
    <w:rsid w:val="007331A5"/>
    <w:rsid w:val="00747390"/>
    <w:rsid w:val="0076030A"/>
    <w:rsid w:val="00766995"/>
    <w:rsid w:val="00776FDD"/>
    <w:rsid w:val="00783BB7"/>
    <w:rsid w:val="007A042C"/>
    <w:rsid w:val="00842D4C"/>
    <w:rsid w:val="00862213"/>
    <w:rsid w:val="008751E2"/>
    <w:rsid w:val="00883731"/>
    <w:rsid w:val="008A154A"/>
    <w:rsid w:val="008A1E12"/>
    <w:rsid w:val="008B2C88"/>
    <w:rsid w:val="008C32F5"/>
    <w:rsid w:val="009410E9"/>
    <w:rsid w:val="00951086"/>
    <w:rsid w:val="00951A2C"/>
    <w:rsid w:val="00951DF2"/>
    <w:rsid w:val="009612D0"/>
    <w:rsid w:val="009A6EAD"/>
    <w:rsid w:val="009B4B00"/>
    <w:rsid w:val="009C2932"/>
    <w:rsid w:val="009D53D7"/>
    <w:rsid w:val="009D6896"/>
    <w:rsid w:val="009E2FEF"/>
    <w:rsid w:val="009F6938"/>
    <w:rsid w:val="00A313FC"/>
    <w:rsid w:val="00A81307"/>
    <w:rsid w:val="00A8668C"/>
    <w:rsid w:val="00AA265C"/>
    <w:rsid w:val="00AA31B0"/>
    <w:rsid w:val="00AB49CA"/>
    <w:rsid w:val="00AC3861"/>
    <w:rsid w:val="00AC6670"/>
    <w:rsid w:val="00AD07C8"/>
    <w:rsid w:val="00AD0F9A"/>
    <w:rsid w:val="00AD16C8"/>
    <w:rsid w:val="00B00E6A"/>
    <w:rsid w:val="00B10B4D"/>
    <w:rsid w:val="00B115D1"/>
    <w:rsid w:val="00B664E3"/>
    <w:rsid w:val="00B83F1A"/>
    <w:rsid w:val="00B841A3"/>
    <w:rsid w:val="00B857D5"/>
    <w:rsid w:val="00B866BE"/>
    <w:rsid w:val="00BB11A5"/>
    <w:rsid w:val="00BC3790"/>
    <w:rsid w:val="00BC3805"/>
    <w:rsid w:val="00BD5DA1"/>
    <w:rsid w:val="00BF3383"/>
    <w:rsid w:val="00BF424C"/>
    <w:rsid w:val="00C010F3"/>
    <w:rsid w:val="00C23898"/>
    <w:rsid w:val="00C2624A"/>
    <w:rsid w:val="00C26774"/>
    <w:rsid w:val="00C269DF"/>
    <w:rsid w:val="00C271E3"/>
    <w:rsid w:val="00C51033"/>
    <w:rsid w:val="00C52E3F"/>
    <w:rsid w:val="00C57FD9"/>
    <w:rsid w:val="00C736BF"/>
    <w:rsid w:val="00C8101C"/>
    <w:rsid w:val="00CA66D0"/>
    <w:rsid w:val="00D01562"/>
    <w:rsid w:val="00D24DB8"/>
    <w:rsid w:val="00D4033B"/>
    <w:rsid w:val="00D42C3A"/>
    <w:rsid w:val="00D52EA2"/>
    <w:rsid w:val="00D53C0E"/>
    <w:rsid w:val="00D67640"/>
    <w:rsid w:val="00D73D1D"/>
    <w:rsid w:val="00D74416"/>
    <w:rsid w:val="00D82CAD"/>
    <w:rsid w:val="00DD13C3"/>
    <w:rsid w:val="00DF0FA5"/>
    <w:rsid w:val="00DF44B1"/>
    <w:rsid w:val="00E1183D"/>
    <w:rsid w:val="00E43B94"/>
    <w:rsid w:val="00E74B74"/>
    <w:rsid w:val="00E7554A"/>
    <w:rsid w:val="00E87FD5"/>
    <w:rsid w:val="00EA6F65"/>
    <w:rsid w:val="00EC797D"/>
    <w:rsid w:val="00EF7F85"/>
    <w:rsid w:val="00F03B33"/>
    <w:rsid w:val="00F20CC9"/>
    <w:rsid w:val="00F24DC4"/>
    <w:rsid w:val="00F30FD6"/>
    <w:rsid w:val="00F31BDF"/>
    <w:rsid w:val="00F36823"/>
    <w:rsid w:val="00F4431F"/>
    <w:rsid w:val="00F4554E"/>
    <w:rsid w:val="00F55FD2"/>
    <w:rsid w:val="00F563B3"/>
    <w:rsid w:val="00F62DF7"/>
    <w:rsid w:val="00F70F14"/>
    <w:rsid w:val="00F73F81"/>
    <w:rsid w:val="00F863E5"/>
    <w:rsid w:val="00FD21C9"/>
    <w:rsid w:val="00FF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2849F283"/>
  <w15:chartTrackingRefBased/>
  <w15:docId w15:val="{8CD859AF-4C6E-416B-B98A-9CE0EAEE0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cs="Courier New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Courier New"/>
      <w:b/>
      <w:bCs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cs="Courier New"/>
      <w:i/>
      <w:iCs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Textoindependiente">
    <w:name w:val="Body Text"/>
    <w:basedOn w:val="Normal"/>
    <w:rPr>
      <w:rFonts w:ascii="Courier New" w:hAnsi="Courier New" w:cs="Courier New"/>
      <w:sz w:val="20"/>
      <w:szCs w:val="20"/>
    </w:rPr>
  </w:style>
  <w:style w:type="paragraph" w:styleId="Textoindependiente2">
    <w:name w:val="Body Text 2"/>
    <w:basedOn w:val="Normal"/>
    <w:pPr>
      <w:jc w:val="both"/>
    </w:pPr>
    <w:rPr>
      <w:rFonts w:cs="Courier New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character" w:styleId="Textoennegrita">
    <w:name w:val="Strong"/>
    <w:qFormat/>
    <w:rPr>
      <w:b/>
      <w:bCs/>
    </w:rPr>
  </w:style>
  <w:style w:type="character" w:styleId="nfasis">
    <w:name w:val="Emphasis"/>
    <w:qFormat/>
    <w:rPr>
      <w:i/>
      <w:iCs/>
    </w:rPr>
  </w:style>
  <w:style w:type="table" w:styleId="Tablaconcuadrcula">
    <w:name w:val="Table Grid"/>
    <w:basedOn w:val="Tablanormal"/>
    <w:rsid w:val="00426D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545F41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anc\OneDrive\Escritorio\ristorino\DAS\documentacion\Obtener%20promociones%20vigentes%20de%20restaurantes\Plantilla%20de%20an&#225;lisis%20SOA%20v1.7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2E8D20-C1F0-43EA-9472-B273C61AC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de análisis SOA v1.7.dotx</Template>
  <TotalTime>29</TotalTime>
  <Pages>1</Pages>
  <Words>168</Words>
  <Characters>1088</Characters>
  <Application>Microsoft Office Word</Application>
  <DocSecurity>0</DocSecurity>
  <Lines>90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francisco andreoli</dc:creator>
  <cp:keywords/>
  <dc:description/>
  <cp:lastModifiedBy>Francisco Andreoli</cp:lastModifiedBy>
  <cp:revision>1</cp:revision>
  <cp:lastPrinted>2008-09-21T18:34:00Z</cp:lastPrinted>
  <dcterms:created xsi:type="dcterms:W3CDTF">2025-11-09T18:58:00Z</dcterms:created>
  <dcterms:modified xsi:type="dcterms:W3CDTF">2025-11-09T19:34:00Z</dcterms:modified>
</cp:coreProperties>
</file>